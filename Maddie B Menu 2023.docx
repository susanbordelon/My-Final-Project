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C1DC46" w14:textId="77777777" w:rsidR="005A20B8" w:rsidRDefault="00FC4FE7" w:rsidP="00FC4FE7">
      <w:pPr>
        <w:spacing w:before="0"/>
        <w:jc w:val="left"/>
        <w:rPr>
          <w:sz w:val="4"/>
          <w:szCs w:val="4"/>
        </w:rPr>
      </w:pPr>
      <w:r w:rsidRPr="005F1F38"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1" layoutInCell="1" allowOverlap="1" wp14:anchorId="0C485A57" wp14:editId="40008368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7217410" cy="9442450"/>
                <wp:effectExtent l="0" t="0" r="10795" b="12700"/>
                <wp:wrapNone/>
                <wp:docPr id="1" name="Group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7217410" cy="9442450"/>
                          <a:chOff x="0" y="0"/>
                          <a:chExt cx="7115652" cy="9391508"/>
                        </a:xfrm>
                      </wpg:grpSpPr>
                      <wps:wsp>
                        <wps:cNvPr id="3" name="Rectangle: Rounded Corners 3" descr="Wood"/>
                        <wps:cNvSpPr/>
                        <wps:spPr>
                          <a:xfrm>
                            <a:off x="35531" y="7224736"/>
                            <a:ext cx="7044591" cy="2120280"/>
                          </a:xfrm>
                          <a:prstGeom prst="roundRect">
                            <a:avLst/>
                          </a:prstGeom>
                          <a:blipFill dpi="0" rotWithShape="1">
                            <a:blip r:embed="rId10"/>
                            <a:srcRect/>
                            <a:tile tx="0" ty="0" sx="100000" sy="100000" flip="none" algn="tl"/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8" name="Rectangle: Rounded Corners 4" descr="Wood"/>
                        <wps:cNvSpPr/>
                        <wps:spPr>
                          <a:xfrm>
                            <a:off x="27226" y="46493"/>
                            <a:ext cx="7044591" cy="2120280"/>
                          </a:xfrm>
                          <a:prstGeom prst="roundRect">
                            <a:avLst/>
                          </a:prstGeom>
                          <a:blipFill dpi="0" rotWithShape="1">
                            <a:blip r:embed="rId10"/>
                            <a:srcRect/>
                            <a:tile tx="0" ty="0" sx="100000" sy="100000" flip="none" algn="tl"/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9" name="Graphic 239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0" y="0"/>
                            <a:ext cx="7115652" cy="9391508"/>
                          </a:xfrm>
                          <a:custGeom>
                            <a:avLst/>
                            <a:gdLst>
                              <a:gd name="connsiteX0" fmla="*/ 2275046 w 2352675"/>
                              <a:gd name="connsiteY0" fmla="*/ 2986564 h 3105150"/>
                              <a:gd name="connsiteX1" fmla="*/ 2215991 w 2352675"/>
                              <a:gd name="connsiteY1" fmla="*/ 3068479 h 3105150"/>
                              <a:gd name="connsiteX2" fmla="*/ 2167414 w 2352675"/>
                              <a:gd name="connsiteY2" fmla="*/ 3106579 h 3105150"/>
                              <a:gd name="connsiteX3" fmla="*/ 194786 w 2352675"/>
                              <a:gd name="connsiteY3" fmla="*/ 3106579 h 3105150"/>
                              <a:gd name="connsiteX4" fmla="*/ 146209 w 2352675"/>
                              <a:gd name="connsiteY4" fmla="*/ 3068479 h 3105150"/>
                              <a:gd name="connsiteX5" fmla="*/ 87154 w 2352675"/>
                              <a:gd name="connsiteY5" fmla="*/ 2986564 h 3105150"/>
                              <a:gd name="connsiteX6" fmla="*/ 62389 w 2352675"/>
                              <a:gd name="connsiteY6" fmla="*/ 2942749 h 3105150"/>
                              <a:gd name="connsiteX7" fmla="*/ 61436 w 2352675"/>
                              <a:gd name="connsiteY7" fmla="*/ 2677954 h 3105150"/>
                              <a:gd name="connsiteX8" fmla="*/ 27146 w 2352675"/>
                              <a:gd name="connsiteY8" fmla="*/ 2608421 h 3105150"/>
                              <a:gd name="connsiteX9" fmla="*/ 8096 w 2352675"/>
                              <a:gd name="connsiteY9" fmla="*/ 2568416 h 3105150"/>
                              <a:gd name="connsiteX10" fmla="*/ 7144 w 2352675"/>
                              <a:gd name="connsiteY10" fmla="*/ 546259 h 3105150"/>
                              <a:gd name="connsiteX11" fmla="*/ 26194 w 2352675"/>
                              <a:gd name="connsiteY11" fmla="*/ 506254 h 3105150"/>
                              <a:gd name="connsiteX12" fmla="*/ 61436 w 2352675"/>
                              <a:gd name="connsiteY12" fmla="*/ 435769 h 3105150"/>
                              <a:gd name="connsiteX13" fmla="*/ 62389 w 2352675"/>
                              <a:gd name="connsiteY13" fmla="*/ 170974 h 3105150"/>
                              <a:gd name="connsiteX14" fmla="*/ 87154 w 2352675"/>
                              <a:gd name="connsiteY14" fmla="*/ 127159 h 3105150"/>
                              <a:gd name="connsiteX15" fmla="*/ 146209 w 2352675"/>
                              <a:gd name="connsiteY15" fmla="*/ 45244 h 3105150"/>
                              <a:gd name="connsiteX16" fmla="*/ 194786 w 2352675"/>
                              <a:gd name="connsiteY16" fmla="*/ 7144 h 3105150"/>
                              <a:gd name="connsiteX17" fmla="*/ 2167414 w 2352675"/>
                              <a:gd name="connsiteY17" fmla="*/ 7144 h 3105150"/>
                              <a:gd name="connsiteX18" fmla="*/ 2215991 w 2352675"/>
                              <a:gd name="connsiteY18" fmla="*/ 45244 h 3105150"/>
                              <a:gd name="connsiteX19" fmla="*/ 2275046 w 2352675"/>
                              <a:gd name="connsiteY19" fmla="*/ 127159 h 3105150"/>
                              <a:gd name="connsiteX20" fmla="*/ 2299811 w 2352675"/>
                              <a:gd name="connsiteY20" fmla="*/ 170974 h 3105150"/>
                              <a:gd name="connsiteX21" fmla="*/ 2300764 w 2352675"/>
                              <a:gd name="connsiteY21" fmla="*/ 435769 h 3105150"/>
                              <a:gd name="connsiteX22" fmla="*/ 2335054 w 2352675"/>
                              <a:gd name="connsiteY22" fmla="*/ 505301 h 3105150"/>
                              <a:gd name="connsiteX23" fmla="*/ 2354104 w 2352675"/>
                              <a:gd name="connsiteY23" fmla="*/ 545306 h 3105150"/>
                              <a:gd name="connsiteX24" fmla="*/ 2354104 w 2352675"/>
                              <a:gd name="connsiteY24" fmla="*/ 2566511 h 3105150"/>
                              <a:gd name="connsiteX25" fmla="*/ 2335054 w 2352675"/>
                              <a:gd name="connsiteY25" fmla="*/ 2606516 h 3105150"/>
                              <a:gd name="connsiteX26" fmla="*/ 2300764 w 2352675"/>
                              <a:gd name="connsiteY26" fmla="*/ 2676049 h 3105150"/>
                              <a:gd name="connsiteX27" fmla="*/ 2299811 w 2352675"/>
                              <a:gd name="connsiteY27" fmla="*/ 2940844 h 3105150"/>
                              <a:gd name="connsiteX28" fmla="*/ 2275046 w 2352675"/>
                              <a:gd name="connsiteY28" fmla="*/ 2986564 h 31051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</a:cxnLst>
                            <a:rect l="l" t="t" r="r" b="b"/>
                            <a:pathLst>
                              <a:path w="2352675" h="3105150">
                                <a:moveTo>
                                  <a:pt x="2275046" y="2986564"/>
                                </a:moveTo>
                                <a:cubicBezTo>
                                  <a:pt x="2246471" y="3005614"/>
                                  <a:pt x="2225516" y="3034189"/>
                                  <a:pt x="2215991" y="3068479"/>
                                </a:cubicBezTo>
                                <a:cubicBezTo>
                                  <a:pt x="2210276" y="3090386"/>
                                  <a:pt x="2190274" y="3106579"/>
                                  <a:pt x="2167414" y="3106579"/>
                                </a:cubicBezTo>
                                <a:lnTo>
                                  <a:pt x="194786" y="3106579"/>
                                </a:lnTo>
                                <a:cubicBezTo>
                                  <a:pt x="171926" y="3106579"/>
                                  <a:pt x="151924" y="3090386"/>
                                  <a:pt x="146209" y="3068479"/>
                                </a:cubicBezTo>
                                <a:cubicBezTo>
                                  <a:pt x="136684" y="3035141"/>
                                  <a:pt x="115729" y="3005614"/>
                                  <a:pt x="87154" y="2986564"/>
                                </a:cubicBezTo>
                                <a:cubicBezTo>
                                  <a:pt x="71914" y="2977039"/>
                                  <a:pt x="62389" y="2960846"/>
                                  <a:pt x="62389" y="2942749"/>
                                </a:cubicBezTo>
                                <a:lnTo>
                                  <a:pt x="61436" y="2677954"/>
                                </a:lnTo>
                                <a:cubicBezTo>
                                  <a:pt x="61436" y="2649379"/>
                                  <a:pt x="48101" y="2623661"/>
                                  <a:pt x="27146" y="2608421"/>
                                </a:cubicBezTo>
                                <a:cubicBezTo>
                                  <a:pt x="14764" y="2598896"/>
                                  <a:pt x="8096" y="2583656"/>
                                  <a:pt x="8096" y="2568416"/>
                                </a:cubicBezTo>
                                <a:lnTo>
                                  <a:pt x="7144" y="546259"/>
                                </a:lnTo>
                                <a:cubicBezTo>
                                  <a:pt x="7144" y="531019"/>
                                  <a:pt x="13811" y="515779"/>
                                  <a:pt x="26194" y="506254"/>
                                </a:cubicBezTo>
                                <a:cubicBezTo>
                                  <a:pt x="47149" y="490061"/>
                                  <a:pt x="61436" y="464344"/>
                                  <a:pt x="61436" y="435769"/>
                                </a:cubicBezTo>
                                <a:lnTo>
                                  <a:pt x="62389" y="170974"/>
                                </a:lnTo>
                                <a:cubicBezTo>
                                  <a:pt x="62389" y="152876"/>
                                  <a:pt x="71914" y="136684"/>
                                  <a:pt x="87154" y="127159"/>
                                </a:cubicBezTo>
                                <a:cubicBezTo>
                                  <a:pt x="115729" y="108109"/>
                                  <a:pt x="136684" y="79534"/>
                                  <a:pt x="146209" y="45244"/>
                                </a:cubicBezTo>
                                <a:cubicBezTo>
                                  <a:pt x="151924" y="23336"/>
                                  <a:pt x="171926" y="7144"/>
                                  <a:pt x="194786" y="7144"/>
                                </a:cubicBezTo>
                                <a:lnTo>
                                  <a:pt x="2167414" y="7144"/>
                                </a:lnTo>
                                <a:cubicBezTo>
                                  <a:pt x="2190274" y="7144"/>
                                  <a:pt x="2210276" y="23336"/>
                                  <a:pt x="2215991" y="45244"/>
                                </a:cubicBezTo>
                                <a:cubicBezTo>
                                  <a:pt x="2225516" y="78581"/>
                                  <a:pt x="2246471" y="108109"/>
                                  <a:pt x="2275046" y="127159"/>
                                </a:cubicBezTo>
                                <a:cubicBezTo>
                                  <a:pt x="2290286" y="136684"/>
                                  <a:pt x="2299811" y="152876"/>
                                  <a:pt x="2299811" y="170974"/>
                                </a:cubicBezTo>
                                <a:lnTo>
                                  <a:pt x="2300764" y="435769"/>
                                </a:lnTo>
                                <a:cubicBezTo>
                                  <a:pt x="2300764" y="464344"/>
                                  <a:pt x="2314099" y="490061"/>
                                  <a:pt x="2335054" y="505301"/>
                                </a:cubicBezTo>
                                <a:cubicBezTo>
                                  <a:pt x="2347436" y="514826"/>
                                  <a:pt x="2354104" y="530066"/>
                                  <a:pt x="2354104" y="545306"/>
                                </a:cubicBezTo>
                                <a:lnTo>
                                  <a:pt x="2354104" y="2566511"/>
                                </a:lnTo>
                                <a:cubicBezTo>
                                  <a:pt x="2354104" y="2581751"/>
                                  <a:pt x="2347436" y="2596991"/>
                                  <a:pt x="2335054" y="2606516"/>
                                </a:cubicBezTo>
                                <a:cubicBezTo>
                                  <a:pt x="2314099" y="2622709"/>
                                  <a:pt x="2300764" y="2647474"/>
                                  <a:pt x="2300764" y="2676049"/>
                                </a:cubicBezTo>
                                <a:lnTo>
                                  <a:pt x="2299811" y="2940844"/>
                                </a:lnTo>
                                <a:cubicBezTo>
                                  <a:pt x="2298859" y="2959894"/>
                                  <a:pt x="2289334" y="2976086"/>
                                  <a:pt x="2275046" y="298656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1414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20" name="Octagon 6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/>
                        <wps:spPr>
                          <a:xfrm>
                            <a:off x="349053" y="450565"/>
                            <a:ext cx="6417547" cy="8490381"/>
                          </a:xfrm>
                          <a:prstGeom prst="octagon">
                            <a:avLst>
                              <a:gd name="adj" fmla="val 11057"/>
                            </a:avLst>
                          </a:prstGeom>
                          <a:noFill/>
                          <a:ln w="85725">
                            <a:solidFill>
                              <a:schemeClr val="bg1">
                                <a:lumMod val="65000"/>
                                <a:alpha val="16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1" name="Rectangle: Rounded Corners 7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/>
                        <wps:spPr>
                          <a:xfrm>
                            <a:off x="443422" y="365235"/>
                            <a:ext cx="6228809" cy="8661037"/>
                          </a:xfrm>
                          <a:prstGeom prst="roundRect">
                            <a:avLst>
                              <a:gd name="adj" fmla="val 2858"/>
                            </a:avLst>
                          </a:prstGeom>
                          <a:noFill/>
                          <a:ln w="3175">
                            <a:solidFill>
                              <a:schemeClr val="accent1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7" name="Plaque 8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/>
                        <wps:spPr>
                          <a:xfrm>
                            <a:off x="265657" y="296677"/>
                            <a:ext cx="6584339" cy="8798156"/>
                          </a:xfrm>
                          <a:prstGeom prst="plaque">
                            <a:avLst>
                              <a:gd name="adj" fmla="val 6233"/>
                            </a:avLst>
                          </a:prstGeom>
                          <a:noFill/>
                          <a:ln>
                            <a:solidFill>
                              <a:schemeClr val="accent4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page">
                  <wp14:pctWidth>93000</wp14:pctWidth>
                </wp14:sizeRelH>
                <wp14:sizeRelV relativeFrom="page">
                  <wp14:pctHeight>94000</wp14:pctHeight>
                </wp14:sizeRelV>
              </wp:anchor>
            </w:drawing>
          </mc:Choice>
          <mc:Fallback>
            <w:pict>
              <v:group w14:anchorId="37830663" id="Group 1" o:spid="_x0000_s1026" alt="&quot;&quot;" style="position:absolute;margin-left:0;margin-top:0;width:568.3pt;height:743.5pt;z-index:-251657216;mso-width-percent:930;mso-height-percent:940;mso-position-horizontal:center;mso-position-horizontal-relative:margin;mso-position-vertical:top;mso-position-vertical-relative:margin;mso-width-percent:930;mso-height-percent:940" coordsize="71156,9391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">
                <o:lock v:ext="edit" aspectratio="t"/>
                <v:roundrect id="Rectangle: Rounded Corners 3" o:spid="_x0000_s1027" alt="Wood" style="position:absolute;left:355;top:72247;width:70446;height:2120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" stroked="f" strokeweight="1pt">
                  <v:fill r:id="rId11" o:title="Wood" recolor="t" rotate="t" type="tile"/>
                  <v:stroke joinstyle="miter"/>
                </v:roundrect>
                <v:roundrect id="Rectangle: Rounded Corners 4" o:spid="_x0000_s1028" alt="Wood" style="position:absolute;left:272;top:464;width:70446;height:2120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" stroked="f" strokeweight="1pt">
                  <v:fill r:id="rId11" o:title="Wood" recolor="t" rotate="t" type="tile"/>
                  <v:stroke joinstyle="miter"/>
                </v:roundrect>
                <v:shape id="Graphic 239" o:spid="_x0000_s1029" alt="&quot;&quot;" style="position:absolute;width:71156;height:93915;visibility:visible;mso-wrap-style:square;v-text-anchor:middle" coordsize="2352675,3105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" path="m2275046,2986564v-28575,19050,-49530,47625,-59055,81915c2210276,3090386,2190274,3106579,2167414,3106579r-1972628,c171926,3106579,151924,3090386,146209,3068479v-9525,-33338,-30480,-62865,-59055,-81915c71914,2977039,62389,2960846,62389,2942749r-953,-264795c61436,2649379,48101,2623661,27146,2608421,14764,2598896,8096,2583656,8096,2568416l7144,546259v,-15240,6667,-30480,19050,-40005c47149,490061,61436,464344,61436,435769r953,-264795c62389,152876,71914,136684,87154,127159v28575,-19050,49530,-47625,59055,-81915c151924,23336,171926,7144,194786,7144r1972628,c2190274,7144,2210276,23336,2215991,45244v9525,33337,30480,62865,59055,81915c2290286,136684,2299811,152876,2299811,170974r953,264795c2300764,464344,2314099,490061,2335054,505301v12382,9525,19050,24765,19050,40005l2354104,2566511v,15240,-6668,30480,-19050,40005c2314099,2622709,2300764,2647474,2300764,2676049r-953,264795c2298859,2959894,2289334,2976086,2275046,2986564xe" fillcolor="#414141" stroked="f">
                  <v:stroke joinstyle="miter"/>
                  <v:path arrowok="t" o:connecttype="custom" o:connectlocs="6880864,9032845;6702252,9280597;6555331,9395830;589129,9395830;442208,9280597;263597,9032845;188695,8900327;185813,8099456;82103,7889154;24486,7768159;21607,1652157;79224,1531162;185813,1317981;188695,517110;263597,384592;442208,136840;589129,21607;6555331,21607;6702252,136840;6880864,384592;6955765,517110;6958647,1317981;7062357,1528280;7119974,1649275;7119974,7762397;7062357,7883392;6958647,8093695;6955765,8894565;6880864,9032845" o:connectangles="0,0,0,0,0,0,0,0,0,0,0,0,0,0,0,0,0,0,0,0,0,0,0,0,0,0,0,0,0"/>
                  <o:lock v:ext="edit" aspectratio="t"/>
                </v:shape>
                <v:shapetype id="_x0000_t10" coordsize="21600,21600" o:spt="10" adj="6326" path="m@0,l0@0,0@2@0,21600@1,21600,21600@2,21600@0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0,0,21600,21600;2700,2700,18900,18900;5400,5400,16200,16200"/>
                  <v:handles>
                    <v:h position="#0,topLeft" switch="" xrange="0,10800"/>
                  </v:handles>
                </v:shapetype>
                <v:shape id="Octagon 6" o:spid="_x0000_s1030" type="#_x0000_t10" alt="&quot;&quot;" style="position:absolute;left:3490;top:4505;width:64176;height:849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" adj="2388" filled="f" strokecolor="#a5a5a5 [2092]" strokeweight="6.75pt">
                  <v:stroke opacity="10537f"/>
                </v:shape>
                <v:roundrect id="Rectangle: Rounded Corners 7" o:spid="_x0000_s1031" alt="&quot;&quot;" style="position:absolute;left:4434;top:3652;width:62288;height:86610;visibility:visible;mso-wrap-style:square;v-text-anchor:middle" arcsize="1872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" filled="f" strokecolor="#fe0066 [3204]" strokeweight=".25pt">
                  <v:stroke joinstyle="miter"/>
                </v:roundrect>
                <v:shapetype id="_x0000_t21" coordsize="21600,21600" o:spt="21" adj="3600" path="m@0,qy0@0l0@2qx@0,21600l@1,21600qy21600@2l21600@0qx@1,xe">
                  <v:stroke joinstyle="miter"/>
                  <v:formulas>
                    <v:f eqn="val #0"/>
                    <v:f eqn="sum width 0 #0"/>
                    <v:f eqn="sum height 0 #0"/>
                    <v:f eqn="prod @0 7071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Plaque 8" o:spid="_x0000_s1032" type="#_x0000_t21" alt="&quot;&quot;" style="position:absolute;left:2656;top:2966;width:65843;height:879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" adj="1346" filled="f" strokecolor="#7bcf9d [2407]" strokeweight="1pt"/>
                <w10:wrap anchorx="margin" anchory="margin"/>
                <w10:anchorlock/>
              </v:group>
            </w:pict>
          </mc:Fallback>
        </mc:AlternateContent>
      </w:r>
    </w:p>
    <w:tbl>
      <w:tblPr>
        <w:tblW w:w="5000" w:type="pct"/>
        <w:tblCellMar>
          <w:left w:w="0" w:type="dxa"/>
          <w:right w:w="0" w:type="dxa"/>
        </w:tblCellMar>
        <w:tblLook w:val="0600" w:firstRow="0" w:lastRow="0" w:firstColumn="0" w:lastColumn="0" w:noHBand="1" w:noVBand="1"/>
        <w:tblDescription w:val="Layout table"/>
      </w:tblPr>
      <w:tblGrid>
        <w:gridCol w:w="2520"/>
        <w:gridCol w:w="2160"/>
        <w:gridCol w:w="2340"/>
        <w:gridCol w:w="2340"/>
      </w:tblGrid>
      <w:tr w:rsidR="00842C69" w:rsidRPr="00892435" w14:paraId="2A1050F5" w14:textId="77777777" w:rsidTr="16D2F7A2">
        <w:trPr>
          <w:trHeight w:val="1020"/>
        </w:trPr>
        <w:tc>
          <w:tcPr>
            <w:tcW w:w="9360" w:type="dxa"/>
            <w:gridSpan w:val="4"/>
          </w:tcPr>
          <w:p w14:paraId="042C1438" w14:textId="77777777" w:rsidR="00842C69" w:rsidRPr="00842C69" w:rsidRDefault="00842C69" w:rsidP="007E0909">
            <w:pPr>
              <w:spacing w:before="0"/>
            </w:pPr>
          </w:p>
        </w:tc>
      </w:tr>
      <w:tr w:rsidR="00A54885" w:rsidRPr="00892435" w14:paraId="5EC6C6A3" w14:textId="77777777" w:rsidTr="16D2F7A2">
        <w:trPr>
          <w:trHeight w:val="1438"/>
        </w:trPr>
        <w:tc>
          <w:tcPr>
            <w:tcW w:w="2520" w:type="dxa"/>
          </w:tcPr>
          <w:p w14:paraId="4EFE8BB6" w14:textId="77777777" w:rsidR="00A54885" w:rsidRPr="007C0995" w:rsidRDefault="00A54885" w:rsidP="007C0995"/>
        </w:tc>
        <w:tc>
          <w:tcPr>
            <w:tcW w:w="4500" w:type="dxa"/>
            <w:gridSpan w:val="2"/>
            <w:tcBorders>
              <w:bottom w:val="single" w:sz="48" w:space="0" w:color="CDEDDA" w:themeColor="accent4"/>
            </w:tcBorders>
          </w:tcPr>
          <w:p w14:paraId="1642B49D" w14:textId="77777777" w:rsidR="00A54885" w:rsidRPr="007C0995" w:rsidRDefault="00FD1C09" w:rsidP="007C0995">
            <w:pPr>
              <w:pStyle w:val="Title"/>
            </w:pPr>
            <w:sdt>
              <w:sdtPr>
                <w:id w:val="-1847859992"/>
                <w:placeholder>
                  <w:docPart w:val="BD3ADE5CCCA44E31851CB0299E15CF4A"/>
                </w:placeholder>
                <w:temporary/>
                <w:showingPlcHdr/>
                <w15:appearance w15:val="hidden"/>
              </w:sdtPr>
              <w:sdtEndPr/>
              <w:sdtContent>
                <w:r w:rsidR="00A54885" w:rsidRPr="007C0995">
                  <w:t>Menu</w:t>
                </w:r>
              </w:sdtContent>
            </w:sdt>
          </w:p>
        </w:tc>
        <w:tc>
          <w:tcPr>
            <w:tcW w:w="2340" w:type="dxa"/>
          </w:tcPr>
          <w:p w14:paraId="1817A94E" w14:textId="77777777" w:rsidR="00A54885" w:rsidRPr="007C0995" w:rsidRDefault="00A54885" w:rsidP="007C0995"/>
        </w:tc>
      </w:tr>
      <w:tr w:rsidR="00A54885" w:rsidRPr="00892435" w14:paraId="675FC95B" w14:textId="77777777" w:rsidTr="16D2F7A2">
        <w:trPr>
          <w:trHeight w:val="794"/>
        </w:trPr>
        <w:tc>
          <w:tcPr>
            <w:tcW w:w="9360" w:type="dxa"/>
            <w:gridSpan w:val="4"/>
            <w:vAlign w:val="center"/>
          </w:tcPr>
          <w:p w14:paraId="0ABF48FD" w14:textId="014E5AA4" w:rsidR="00A54885" w:rsidRPr="00892435" w:rsidRDefault="00A54885" w:rsidP="00E526BC"/>
        </w:tc>
      </w:tr>
      <w:tr w:rsidR="007D1ADF" w:rsidRPr="00892435" w14:paraId="30A70948" w14:textId="77777777" w:rsidTr="16D2F7A2">
        <w:trPr>
          <w:trHeight w:val="1275"/>
        </w:trPr>
        <w:tc>
          <w:tcPr>
            <w:tcW w:w="4680" w:type="dxa"/>
            <w:gridSpan w:val="2"/>
            <w:vAlign w:val="bottom"/>
          </w:tcPr>
          <w:p w14:paraId="46673CF3" w14:textId="4263D701" w:rsidR="16D2F7A2" w:rsidRDefault="16D2F7A2" w:rsidP="16D2F7A2">
            <w:pPr>
              <w:pStyle w:val="Heading1"/>
            </w:pPr>
          </w:p>
          <w:p w14:paraId="60BC91C8" w14:textId="0D2FABDA" w:rsidR="007D1ADF" w:rsidRPr="00A8442F" w:rsidRDefault="16D2F7A2" w:rsidP="00A8442F">
            <w:pPr>
              <w:pStyle w:val="Heading1"/>
            </w:pPr>
            <w:r>
              <w:t>Lobster</w:t>
            </w:r>
          </w:p>
        </w:tc>
        <w:tc>
          <w:tcPr>
            <w:tcW w:w="4680" w:type="dxa"/>
            <w:gridSpan w:val="2"/>
            <w:vMerge w:val="restart"/>
            <w:vAlign w:val="center"/>
          </w:tcPr>
          <w:p w14:paraId="3D318ACF" w14:textId="400B72C7" w:rsidR="007D1ADF" w:rsidRPr="00A54885" w:rsidRDefault="006511EE" w:rsidP="16D2F7A2">
            <w:pPr>
              <w:jc w:val="left"/>
            </w:pPr>
            <w:r>
              <w:rPr>
                <w:noProof/>
              </w:rPr>
              <w:drawing>
                <wp:inline distT="0" distB="0" distL="0" distR="0" wp14:anchorId="372F2F80" wp14:editId="5CE15BAF">
                  <wp:extent cx="1520825" cy="1685925"/>
                  <wp:effectExtent l="0" t="0" r="0" b="0"/>
                  <wp:docPr id="484245716" name="Picture 4842457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0825" cy="168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1ADF" w:rsidRPr="00892435" w14:paraId="0048871B" w14:textId="77777777" w:rsidTr="16D2F7A2">
        <w:trPr>
          <w:trHeight w:val="1275"/>
        </w:trPr>
        <w:tc>
          <w:tcPr>
            <w:tcW w:w="4680" w:type="dxa"/>
            <w:gridSpan w:val="2"/>
          </w:tcPr>
          <w:p w14:paraId="131BE015" w14:textId="291F3E4B" w:rsidR="007D1ADF" w:rsidRDefault="007D1ADF" w:rsidP="007D1ADF">
            <w:pPr>
              <w:pStyle w:val="Heading2"/>
            </w:pPr>
          </w:p>
        </w:tc>
        <w:tc>
          <w:tcPr>
            <w:tcW w:w="4680" w:type="dxa"/>
            <w:gridSpan w:val="2"/>
            <w:vMerge/>
          </w:tcPr>
          <w:p w14:paraId="2F703FB3" w14:textId="77777777" w:rsidR="007D1ADF" w:rsidRPr="00A54885" w:rsidRDefault="007D1ADF" w:rsidP="00A54885"/>
        </w:tc>
      </w:tr>
      <w:tr w:rsidR="00A54885" w:rsidRPr="00892435" w14:paraId="677802F8" w14:textId="77777777" w:rsidTr="16D2F7A2">
        <w:trPr>
          <w:trHeight w:val="720"/>
        </w:trPr>
        <w:tc>
          <w:tcPr>
            <w:tcW w:w="9360" w:type="dxa"/>
            <w:gridSpan w:val="4"/>
          </w:tcPr>
          <w:p w14:paraId="7973B873" w14:textId="77777777" w:rsidR="00A54885" w:rsidRPr="00892435" w:rsidRDefault="00A54885" w:rsidP="005775B6">
            <w:r w:rsidRPr="00892435">
              <w:rPr>
                <w:noProof/>
              </w:rPr>
              <mc:AlternateContent>
                <mc:Choice Requires="wps">
                  <w:drawing>
                    <wp:inline distT="0" distB="0" distL="0" distR="0" wp14:anchorId="6DC61B36" wp14:editId="640EDF8D">
                      <wp:extent cx="1502570" cy="74201"/>
                      <wp:effectExtent l="0" t="38100" r="0" b="40640"/>
                      <wp:docPr id="16" name="Graphic 195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21327149">
                                <a:off x="0" y="0"/>
                                <a:ext cx="1502570" cy="74201"/>
                              </a:xfrm>
                              <a:custGeom>
                                <a:avLst/>
                                <a:gdLst>
                                  <a:gd name="connsiteX0" fmla="*/ 694354 w 771525"/>
                                  <a:gd name="connsiteY0" fmla="*/ 18002 h 38100"/>
                                  <a:gd name="connsiteX1" fmla="*/ 616696 w 771525"/>
                                  <a:gd name="connsiteY1" fmla="*/ 7144 h 38100"/>
                                  <a:gd name="connsiteX2" fmla="*/ 539039 w 771525"/>
                                  <a:gd name="connsiteY2" fmla="*/ 18002 h 38100"/>
                                  <a:gd name="connsiteX3" fmla="*/ 464229 w 771525"/>
                                  <a:gd name="connsiteY3" fmla="*/ 28461 h 38100"/>
                                  <a:gd name="connsiteX4" fmla="*/ 389496 w 771525"/>
                                  <a:gd name="connsiteY4" fmla="*/ 18002 h 38100"/>
                                  <a:gd name="connsiteX5" fmla="*/ 311887 w 771525"/>
                                  <a:gd name="connsiteY5" fmla="*/ 7144 h 38100"/>
                                  <a:gd name="connsiteX6" fmla="*/ 234248 w 771525"/>
                                  <a:gd name="connsiteY6" fmla="*/ 18002 h 38100"/>
                                  <a:gd name="connsiteX7" fmla="*/ 159487 w 771525"/>
                                  <a:gd name="connsiteY7" fmla="*/ 28461 h 38100"/>
                                  <a:gd name="connsiteX8" fmla="*/ 84753 w 771525"/>
                                  <a:gd name="connsiteY8" fmla="*/ 18002 h 38100"/>
                                  <a:gd name="connsiteX9" fmla="*/ 7144 w 771525"/>
                                  <a:gd name="connsiteY9" fmla="*/ 7144 h 38100"/>
                                  <a:gd name="connsiteX10" fmla="*/ 7144 w 771525"/>
                                  <a:gd name="connsiteY10" fmla="*/ 17793 h 38100"/>
                                  <a:gd name="connsiteX11" fmla="*/ 81877 w 771525"/>
                                  <a:gd name="connsiteY11" fmla="*/ 28261 h 38100"/>
                                  <a:gd name="connsiteX12" fmla="*/ 159487 w 771525"/>
                                  <a:gd name="connsiteY12" fmla="*/ 39110 h 38100"/>
                                  <a:gd name="connsiteX13" fmla="*/ 237125 w 771525"/>
                                  <a:gd name="connsiteY13" fmla="*/ 28261 h 38100"/>
                                  <a:gd name="connsiteX14" fmla="*/ 311887 w 771525"/>
                                  <a:gd name="connsiteY14" fmla="*/ 17793 h 38100"/>
                                  <a:gd name="connsiteX15" fmla="*/ 386620 w 771525"/>
                                  <a:gd name="connsiteY15" fmla="*/ 28261 h 38100"/>
                                  <a:gd name="connsiteX16" fmla="*/ 464229 w 771525"/>
                                  <a:gd name="connsiteY16" fmla="*/ 39110 h 38100"/>
                                  <a:gd name="connsiteX17" fmla="*/ 541896 w 771525"/>
                                  <a:gd name="connsiteY17" fmla="*/ 28261 h 38100"/>
                                  <a:gd name="connsiteX18" fmla="*/ 616696 w 771525"/>
                                  <a:gd name="connsiteY18" fmla="*/ 17793 h 38100"/>
                                  <a:gd name="connsiteX19" fmla="*/ 691486 w 771525"/>
                                  <a:gd name="connsiteY19" fmla="*/ 28261 h 38100"/>
                                  <a:gd name="connsiteX20" fmla="*/ 769144 w 771525"/>
                                  <a:gd name="connsiteY20" fmla="*/ 39110 h 38100"/>
                                  <a:gd name="connsiteX21" fmla="*/ 769144 w 771525"/>
                                  <a:gd name="connsiteY21" fmla="*/ 28461 h 38100"/>
                                  <a:gd name="connsiteX22" fmla="*/ 694354 w 771525"/>
                                  <a:gd name="connsiteY22" fmla="*/ 18002 h 38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</a:cxnLst>
                                <a:rect l="l" t="t" r="r" b="b"/>
                                <a:pathLst>
                                  <a:path w="771525" h="38100">
                                    <a:moveTo>
                                      <a:pt x="694354" y="18002"/>
                                    </a:moveTo>
                                    <a:cubicBezTo>
                                      <a:pt x="675265" y="12659"/>
                                      <a:pt x="655530" y="7144"/>
                                      <a:pt x="616696" y="7144"/>
                                    </a:cubicBezTo>
                                    <a:cubicBezTo>
                                      <a:pt x="577853" y="7144"/>
                                      <a:pt x="558127" y="12659"/>
                                      <a:pt x="539039" y="18002"/>
                                    </a:cubicBezTo>
                                    <a:cubicBezTo>
                                      <a:pt x="519798" y="23374"/>
                                      <a:pt x="501615" y="28461"/>
                                      <a:pt x="464229" y="28461"/>
                                    </a:cubicBezTo>
                                    <a:cubicBezTo>
                                      <a:pt x="426872" y="28461"/>
                                      <a:pt x="408718" y="23384"/>
                                      <a:pt x="389496" y="18002"/>
                                    </a:cubicBezTo>
                                    <a:cubicBezTo>
                                      <a:pt x="370427" y="12659"/>
                                      <a:pt x="350711" y="7144"/>
                                      <a:pt x="311887" y="7144"/>
                                    </a:cubicBezTo>
                                    <a:cubicBezTo>
                                      <a:pt x="273053" y="7144"/>
                                      <a:pt x="253327" y="12659"/>
                                      <a:pt x="234248" y="18002"/>
                                    </a:cubicBezTo>
                                    <a:cubicBezTo>
                                      <a:pt x="215017" y="23374"/>
                                      <a:pt x="196853" y="28461"/>
                                      <a:pt x="159487" y="28461"/>
                                    </a:cubicBezTo>
                                    <a:cubicBezTo>
                                      <a:pt x="122139" y="28461"/>
                                      <a:pt x="103975" y="23384"/>
                                      <a:pt x="84753" y="18002"/>
                                    </a:cubicBezTo>
                                    <a:cubicBezTo>
                                      <a:pt x="65684" y="12659"/>
                                      <a:pt x="45968" y="7144"/>
                                      <a:pt x="7144" y="7144"/>
                                    </a:cubicBezTo>
                                    <a:lnTo>
                                      <a:pt x="7144" y="17793"/>
                                    </a:lnTo>
                                    <a:cubicBezTo>
                                      <a:pt x="44491" y="17793"/>
                                      <a:pt x="62655" y="22870"/>
                                      <a:pt x="81877" y="28261"/>
                                    </a:cubicBezTo>
                                    <a:cubicBezTo>
                                      <a:pt x="100946" y="33604"/>
                                      <a:pt x="120672" y="39110"/>
                                      <a:pt x="159487" y="39110"/>
                                    </a:cubicBezTo>
                                    <a:cubicBezTo>
                                      <a:pt x="198320" y="39110"/>
                                      <a:pt x="218046" y="33604"/>
                                      <a:pt x="237125" y="28261"/>
                                    </a:cubicBezTo>
                                    <a:cubicBezTo>
                                      <a:pt x="256356" y="22879"/>
                                      <a:pt x="274520" y="17793"/>
                                      <a:pt x="311887" y="17793"/>
                                    </a:cubicBezTo>
                                    <a:cubicBezTo>
                                      <a:pt x="349234" y="17793"/>
                                      <a:pt x="367398" y="22870"/>
                                      <a:pt x="386620" y="28261"/>
                                    </a:cubicBezTo>
                                    <a:cubicBezTo>
                                      <a:pt x="405689" y="33604"/>
                                      <a:pt x="425415" y="39110"/>
                                      <a:pt x="464229" y="39110"/>
                                    </a:cubicBezTo>
                                    <a:cubicBezTo>
                                      <a:pt x="503082" y="39110"/>
                                      <a:pt x="522808" y="33604"/>
                                      <a:pt x="541896" y="28261"/>
                                    </a:cubicBezTo>
                                    <a:cubicBezTo>
                                      <a:pt x="561137" y="22879"/>
                                      <a:pt x="579311" y="17793"/>
                                      <a:pt x="616696" y="17793"/>
                                    </a:cubicBezTo>
                                    <a:cubicBezTo>
                                      <a:pt x="654082" y="17793"/>
                                      <a:pt x="672246" y="22870"/>
                                      <a:pt x="691486" y="28261"/>
                                    </a:cubicBezTo>
                                    <a:cubicBezTo>
                                      <a:pt x="710575" y="33604"/>
                                      <a:pt x="730301" y="39110"/>
                                      <a:pt x="769144" y="39110"/>
                                    </a:cubicBezTo>
                                    <a:lnTo>
                                      <a:pt x="769144" y="28461"/>
                                    </a:lnTo>
                                    <a:cubicBezTo>
                                      <a:pt x="731758" y="28461"/>
                                      <a:pt x="713584" y="23374"/>
                                      <a:pt x="694354" y="1800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4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tlCol="0" anchor="ctr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DA56904" id="Graphic 195" o:spid="_x0000_s1026" alt="&quot;&quot;" style="width:118.3pt;height:5.85pt;rotation:-298026fd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771525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" path="m694354,18002c675265,12659,655530,7144,616696,7144v-38843,,-58569,5515,-77657,10858c519798,23374,501615,28461,464229,28461v-37357,,-55511,-5077,-74733,-10459c370427,12659,350711,7144,311887,7144v-38834,,-58560,5515,-77639,10858c215017,23374,196853,28461,159487,28461v-37348,,-55512,-5077,-74734,-10459c65684,12659,45968,7144,7144,7144r,10649c44491,17793,62655,22870,81877,28261v19069,5343,38795,10849,77610,10849c198320,39110,218046,33604,237125,28261v19231,-5382,37395,-10468,74762,-10468c349234,17793,367398,22870,386620,28261v19069,5343,38795,10849,77609,10849c503082,39110,522808,33604,541896,28261v19241,-5382,37415,-10468,74800,-10468c654082,17793,672246,22870,691486,28261v19089,5343,38815,10849,77658,10849l769144,28461v-37386,,-55560,-5087,-74790,-10459xe" fillcolor="#cdedda [3207]" stroked="f">
                      <v:stroke joinstyle="miter"/>
                      <v:path arrowok="t" o:connecttype="custom" o:connectlocs="1352277,35059;1201035,13913;1049796,35059;904101,55429;758556,35059;607410,13913;456206,35059;310606,55429;165059,35059;13913,13913;13913,34652;159458,55039;310606,76168;461809,55039;607410,34652;752955,55039;904101,76168;1055360,55039;1201035,34652;1346691,55039;1497933,76168;1497933,55429;1352277,35059" o:connectangles="0,0,0,0,0,0,0,0,0,0,0,0,0,0,0,0,0,0,0,0,0,0,0"/>
                      <w10:anchorlock/>
                    </v:shape>
                  </w:pict>
                </mc:Fallback>
              </mc:AlternateContent>
            </w:r>
          </w:p>
        </w:tc>
      </w:tr>
      <w:tr w:rsidR="007D1ADF" w:rsidRPr="00892435" w14:paraId="2F27047C" w14:textId="77777777" w:rsidTr="16D2F7A2">
        <w:trPr>
          <w:trHeight w:val="1275"/>
        </w:trPr>
        <w:tc>
          <w:tcPr>
            <w:tcW w:w="4680" w:type="dxa"/>
            <w:gridSpan w:val="2"/>
            <w:vMerge w:val="restart"/>
            <w:vAlign w:val="center"/>
          </w:tcPr>
          <w:p w14:paraId="0216E19A" w14:textId="797D8E51" w:rsidR="007D1ADF" w:rsidRPr="00892435" w:rsidRDefault="006511EE" w:rsidP="16D2F7A2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0BB0DCC3" wp14:editId="0FEB9C8C">
                  <wp:extent cx="1552575" cy="1552575"/>
                  <wp:effectExtent l="0" t="0" r="0" b="0"/>
                  <wp:docPr id="2064942542" name="Picture 20649425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575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gridSpan w:val="2"/>
            <w:vAlign w:val="bottom"/>
          </w:tcPr>
          <w:p w14:paraId="5084B2F3" w14:textId="51E46C81" w:rsidR="16D2F7A2" w:rsidRDefault="16D2F7A2" w:rsidP="16D2F7A2">
            <w:pPr>
              <w:pStyle w:val="Heading1"/>
            </w:pPr>
          </w:p>
          <w:p w14:paraId="42D98DF0" w14:textId="299996BB" w:rsidR="007D1ADF" w:rsidRPr="00A8442F" w:rsidRDefault="16D2F7A2" w:rsidP="00A8442F">
            <w:pPr>
              <w:pStyle w:val="Heading1"/>
            </w:pPr>
            <w:r>
              <w:t>Oysters</w:t>
            </w:r>
          </w:p>
        </w:tc>
      </w:tr>
      <w:tr w:rsidR="007D1ADF" w:rsidRPr="00892435" w14:paraId="23ECB32B" w14:textId="77777777" w:rsidTr="16D2F7A2">
        <w:trPr>
          <w:trHeight w:val="1275"/>
        </w:trPr>
        <w:tc>
          <w:tcPr>
            <w:tcW w:w="4680" w:type="dxa"/>
            <w:gridSpan w:val="2"/>
            <w:vMerge/>
          </w:tcPr>
          <w:p w14:paraId="06E3E0CB" w14:textId="77777777" w:rsidR="007D1ADF" w:rsidRPr="00892435" w:rsidRDefault="007D1ADF" w:rsidP="005775B6"/>
        </w:tc>
        <w:tc>
          <w:tcPr>
            <w:tcW w:w="4680" w:type="dxa"/>
            <w:gridSpan w:val="2"/>
          </w:tcPr>
          <w:p w14:paraId="6F3373C1" w14:textId="2FA1CFF8" w:rsidR="007D1ADF" w:rsidRPr="00892435" w:rsidRDefault="007D1ADF" w:rsidP="00FE4078">
            <w:pPr>
              <w:pStyle w:val="Heading2"/>
            </w:pPr>
          </w:p>
        </w:tc>
      </w:tr>
      <w:tr w:rsidR="00A54885" w:rsidRPr="00892435" w14:paraId="4CF5308F" w14:textId="77777777" w:rsidTr="16D2F7A2">
        <w:trPr>
          <w:trHeight w:val="720"/>
        </w:trPr>
        <w:tc>
          <w:tcPr>
            <w:tcW w:w="9360" w:type="dxa"/>
            <w:gridSpan w:val="4"/>
          </w:tcPr>
          <w:p w14:paraId="4AA23C6E" w14:textId="77777777" w:rsidR="00A54885" w:rsidRPr="00892435" w:rsidRDefault="00A54885" w:rsidP="005775B6">
            <w:r w:rsidRPr="00892435">
              <w:rPr>
                <w:noProof/>
              </w:rPr>
              <mc:AlternateContent>
                <mc:Choice Requires="wps">
                  <w:drawing>
                    <wp:inline distT="0" distB="0" distL="0" distR="0" wp14:anchorId="22843DD1" wp14:editId="464443D5">
                      <wp:extent cx="1502570" cy="74201"/>
                      <wp:effectExtent l="0" t="38100" r="0" b="40640"/>
                      <wp:docPr id="15" name="Graphic 195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21327149">
                                <a:off x="0" y="0"/>
                                <a:ext cx="1502570" cy="74201"/>
                              </a:xfrm>
                              <a:custGeom>
                                <a:avLst/>
                                <a:gdLst>
                                  <a:gd name="connsiteX0" fmla="*/ 694354 w 771525"/>
                                  <a:gd name="connsiteY0" fmla="*/ 18002 h 38100"/>
                                  <a:gd name="connsiteX1" fmla="*/ 616696 w 771525"/>
                                  <a:gd name="connsiteY1" fmla="*/ 7144 h 38100"/>
                                  <a:gd name="connsiteX2" fmla="*/ 539039 w 771525"/>
                                  <a:gd name="connsiteY2" fmla="*/ 18002 h 38100"/>
                                  <a:gd name="connsiteX3" fmla="*/ 464229 w 771525"/>
                                  <a:gd name="connsiteY3" fmla="*/ 28461 h 38100"/>
                                  <a:gd name="connsiteX4" fmla="*/ 389496 w 771525"/>
                                  <a:gd name="connsiteY4" fmla="*/ 18002 h 38100"/>
                                  <a:gd name="connsiteX5" fmla="*/ 311887 w 771525"/>
                                  <a:gd name="connsiteY5" fmla="*/ 7144 h 38100"/>
                                  <a:gd name="connsiteX6" fmla="*/ 234248 w 771525"/>
                                  <a:gd name="connsiteY6" fmla="*/ 18002 h 38100"/>
                                  <a:gd name="connsiteX7" fmla="*/ 159487 w 771525"/>
                                  <a:gd name="connsiteY7" fmla="*/ 28461 h 38100"/>
                                  <a:gd name="connsiteX8" fmla="*/ 84753 w 771525"/>
                                  <a:gd name="connsiteY8" fmla="*/ 18002 h 38100"/>
                                  <a:gd name="connsiteX9" fmla="*/ 7144 w 771525"/>
                                  <a:gd name="connsiteY9" fmla="*/ 7144 h 38100"/>
                                  <a:gd name="connsiteX10" fmla="*/ 7144 w 771525"/>
                                  <a:gd name="connsiteY10" fmla="*/ 17793 h 38100"/>
                                  <a:gd name="connsiteX11" fmla="*/ 81877 w 771525"/>
                                  <a:gd name="connsiteY11" fmla="*/ 28261 h 38100"/>
                                  <a:gd name="connsiteX12" fmla="*/ 159487 w 771525"/>
                                  <a:gd name="connsiteY12" fmla="*/ 39110 h 38100"/>
                                  <a:gd name="connsiteX13" fmla="*/ 237125 w 771525"/>
                                  <a:gd name="connsiteY13" fmla="*/ 28261 h 38100"/>
                                  <a:gd name="connsiteX14" fmla="*/ 311887 w 771525"/>
                                  <a:gd name="connsiteY14" fmla="*/ 17793 h 38100"/>
                                  <a:gd name="connsiteX15" fmla="*/ 386620 w 771525"/>
                                  <a:gd name="connsiteY15" fmla="*/ 28261 h 38100"/>
                                  <a:gd name="connsiteX16" fmla="*/ 464229 w 771525"/>
                                  <a:gd name="connsiteY16" fmla="*/ 39110 h 38100"/>
                                  <a:gd name="connsiteX17" fmla="*/ 541896 w 771525"/>
                                  <a:gd name="connsiteY17" fmla="*/ 28261 h 38100"/>
                                  <a:gd name="connsiteX18" fmla="*/ 616696 w 771525"/>
                                  <a:gd name="connsiteY18" fmla="*/ 17793 h 38100"/>
                                  <a:gd name="connsiteX19" fmla="*/ 691486 w 771525"/>
                                  <a:gd name="connsiteY19" fmla="*/ 28261 h 38100"/>
                                  <a:gd name="connsiteX20" fmla="*/ 769144 w 771525"/>
                                  <a:gd name="connsiteY20" fmla="*/ 39110 h 38100"/>
                                  <a:gd name="connsiteX21" fmla="*/ 769144 w 771525"/>
                                  <a:gd name="connsiteY21" fmla="*/ 28461 h 38100"/>
                                  <a:gd name="connsiteX22" fmla="*/ 694354 w 771525"/>
                                  <a:gd name="connsiteY22" fmla="*/ 18002 h 38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</a:cxnLst>
                                <a:rect l="l" t="t" r="r" b="b"/>
                                <a:pathLst>
                                  <a:path w="771525" h="38100">
                                    <a:moveTo>
                                      <a:pt x="694354" y="18002"/>
                                    </a:moveTo>
                                    <a:cubicBezTo>
                                      <a:pt x="675265" y="12659"/>
                                      <a:pt x="655530" y="7144"/>
                                      <a:pt x="616696" y="7144"/>
                                    </a:cubicBezTo>
                                    <a:cubicBezTo>
                                      <a:pt x="577853" y="7144"/>
                                      <a:pt x="558127" y="12659"/>
                                      <a:pt x="539039" y="18002"/>
                                    </a:cubicBezTo>
                                    <a:cubicBezTo>
                                      <a:pt x="519798" y="23374"/>
                                      <a:pt x="501615" y="28461"/>
                                      <a:pt x="464229" y="28461"/>
                                    </a:cubicBezTo>
                                    <a:cubicBezTo>
                                      <a:pt x="426872" y="28461"/>
                                      <a:pt x="408718" y="23384"/>
                                      <a:pt x="389496" y="18002"/>
                                    </a:cubicBezTo>
                                    <a:cubicBezTo>
                                      <a:pt x="370427" y="12659"/>
                                      <a:pt x="350711" y="7144"/>
                                      <a:pt x="311887" y="7144"/>
                                    </a:cubicBezTo>
                                    <a:cubicBezTo>
                                      <a:pt x="273053" y="7144"/>
                                      <a:pt x="253327" y="12659"/>
                                      <a:pt x="234248" y="18002"/>
                                    </a:cubicBezTo>
                                    <a:cubicBezTo>
                                      <a:pt x="215017" y="23374"/>
                                      <a:pt x="196853" y="28461"/>
                                      <a:pt x="159487" y="28461"/>
                                    </a:cubicBezTo>
                                    <a:cubicBezTo>
                                      <a:pt x="122139" y="28461"/>
                                      <a:pt x="103975" y="23384"/>
                                      <a:pt x="84753" y="18002"/>
                                    </a:cubicBezTo>
                                    <a:cubicBezTo>
                                      <a:pt x="65684" y="12659"/>
                                      <a:pt x="45968" y="7144"/>
                                      <a:pt x="7144" y="7144"/>
                                    </a:cubicBezTo>
                                    <a:lnTo>
                                      <a:pt x="7144" y="17793"/>
                                    </a:lnTo>
                                    <a:cubicBezTo>
                                      <a:pt x="44491" y="17793"/>
                                      <a:pt x="62655" y="22870"/>
                                      <a:pt x="81877" y="28261"/>
                                    </a:cubicBezTo>
                                    <a:cubicBezTo>
                                      <a:pt x="100946" y="33604"/>
                                      <a:pt x="120672" y="39110"/>
                                      <a:pt x="159487" y="39110"/>
                                    </a:cubicBezTo>
                                    <a:cubicBezTo>
                                      <a:pt x="198320" y="39110"/>
                                      <a:pt x="218046" y="33604"/>
                                      <a:pt x="237125" y="28261"/>
                                    </a:cubicBezTo>
                                    <a:cubicBezTo>
                                      <a:pt x="256356" y="22879"/>
                                      <a:pt x="274520" y="17793"/>
                                      <a:pt x="311887" y="17793"/>
                                    </a:cubicBezTo>
                                    <a:cubicBezTo>
                                      <a:pt x="349234" y="17793"/>
                                      <a:pt x="367398" y="22870"/>
                                      <a:pt x="386620" y="28261"/>
                                    </a:cubicBezTo>
                                    <a:cubicBezTo>
                                      <a:pt x="405689" y="33604"/>
                                      <a:pt x="425415" y="39110"/>
                                      <a:pt x="464229" y="39110"/>
                                    </a:cubicBezTo>
                                    <a:cubicBezTo>
                                      <a:pt x="503082" y="39110"/>
                                      <a:pt x="522808" y="33604"/>
                                      <a:pt x="541896" y="28261"/>
                                    </a:cubicBezTo>
                                    <a:cubicBezTo>
                                      <a:pt x="561137" y="22879"/>
                                      <a:pt x="579311" y="17793"/>
                                      <a:pt x="616696" y="17793"/>
                                    </a:cubicBezTo>
                                    <a:cubicBezTo>
                                      <a:pt x="654082" y="17793"/>
                                      <a:pt x="672246" y="22870"/>
                                      <a:pt x="691486" y="28261"/>
                                    </a:cubicBezTo>
                                    <a:cubicBezTo>
                                      <a:pt x="710575" y="33604"/>
                                      <a:pt x="730301" y="39110"/>
                                      <a:pt x="769144" y="39110"/>
                                    </a:cubicBezTo>
                                    <a:lnTo>
                                      <a:pt x="769144" y="28461"/>
                                    </a:lnTo>
                                    <a:cubicBezTo>
                                      <a:pt x="731758" y="28461"/>
                                      <a:pt x="713584" y="23374"/>
                                      <a:pt x="694354" y="1800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4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tlCol="0" anchor="ctr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698EE42" id="Graphic 195" o:spid="_x0000_s1026" alt="&quot;&quot;" style="width:118.3pt;height:5.85pt;rotation:-298026fd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771525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" path="m694354,18002c675265,12659,655530,7144,616696,7144v-38843,,-58569,5515,-77657,10858c519798,23374,501615,28461,464229,28461v-37357,,-55511,-5077,-74733,-10459c370427,12659,350711,7144,311887,7144v-38834,,-58560,5515,-77639,10858c215017,23374,196853,28461,159487,28461v-37348,,-55512,-5077,-74734,-10459c65684,12659,45968,7144,7144,7144r,10649c44491,17793,62655,22870,81877,28261v19069,5343,38795,10849,77610,10849c198320,39110,218046,33604,237125,28261v19231,-5382,37395,-10468,74762,-10468c349234,17793,367398,22870,386620,28261v19069,5343,38795,10849,77609,10849c503082,39110,522808,33604,541896,28261v19241,-5382,37415,-10468,74800,-10468c654082,17793,672246,22870,691486,28261v19089,5343,38815,10849,77658,10849l769144,28461v-37386,,-55560,-5087,-74790,-10459xe" fillcolor="#cdedda [3207]" stroked="f">
                      <v:stroke joinstyle="miter"/>
                      <v:path arrowok="t" o:connecttype="custom" o:connectlocs="1352277,35059;1201035,13913;1049796,35059;904101,55429;758556,35059;607410,13913;456206,35059;310606,55429;165059,35059;13913,13913;13913,34652;159458,55039;310606,76168;461809,55039;607410,34652;752955,55039;904101,76168;1055360,55039;1201035,34652;1346691,55039;1497933,76168;1497933,55429;1352277,35059" o:connectangles="0,0,0,0,0,0,0,0,0,0,0,0,0,0,0,0,0,0,0,0,0,0,0"/>
                      <w10:anchorlock/>
                    </v:shape>
                  </w:pict>
                </mc:Fallback>
              </mc:AlternateContent>
            </w:r>
          </w:p>
        </w:tc>
      </w:tr>
      <w:tr w:rsidR="006511EE" w:rsidRPr="00892435" w14:paraId="5B0FC4B3" w14:textId="77777777" w:rsidTr="16D2F7A2">
        <w:tc>
          <w:tcPr>
            <w:tcW w:w="4680" w:type="dxa"/>
            <w:gridSpan w:val="2"/>
          </w:tcPr>
          <w:p w14:paraId="030F38EE" w14:textId="70AE6C22" w:rsidR="16D2F7A2" w:rsidRDefault="16D2F7A2" w:rsidP="16D2F7A2">
            <w:pPr>
              <w:pStyle w:val="Heading1"/>
            </w:pPr>
          </w:p>
          <w:p w14:paraId="7554CDAA" w14:textId="36C54D3C" w:rsidR="006511EE" w:rsidRPr="00AF40A4" w:rsidRDefault="16D2F7A2" w:rsidP="00AF40A4">
            <w:pPr>
              <w:pStyle w:val="Heading1"/>
            </w:pPr>
            <w:r>
              <w:t>Crab</w:t>
            </w:r>
          </w:p>
        </w:tc>
        <w:tc>
          <w:tcPr>
            <w:tcW w:w="4680" w:type="dxa"/>
            <w:gridSpan w:val="2"/>
            <w:vMerge w:val="restart"/>
            <w:vAlign w:val="center"/>
          </w:tcPr>
          <w:p w14:paraId="5162EC4A" w14:textId="458B8CD0" w:rsidR="006511EE" w:rsidRPr="00892435" w:rsidRDefault="006511EE" w:rsidP="16D2F7A2">
            <w:pPr>
              <w:jc w:val="left"/>
            </w:pPr>
            <w:r>
              <w:rPr>
                <w:noProof/>
              </w:rPr>
              <w:drawing>
                <wp:inline distT="0" distB="0" distL="0" distR="0" wp14:anchorId="756BC68E" wp14:editId="721E4FE3">
                  <wp:extent cx="1543050" cy="1543050"/>
                  <wp:effectExtent l="0" t="0" r="0" b="0"/>
                  <wp:docPr id="1817627522" name="Picture 18176275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05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11EE" w:rsidRPr="00892435" w14:paraId="044B641A" w14:textId="77777777" w:rsidTr="16D2F7A2">
        <w:tc>
          <w:tcPr>
            <w:tcW w:w="4680" w:type="dxa"/>
            <w:gridSpan w:val="2"/>
          </w:tcPr>
          <w:p w14:paraId="06F9DD80" w14:textId="14520675" w:rsidR="006511EE" w:rsidRPr="00AF40A4" w:rsidRDefault="006511EE" w:rsidP="00AF40A4">
            <w:pPr>
              <w:pStyle w:val="Heading2"/>
            </w:pPr>
          </w:p>
        </w:tc>
        <w:tc>
          <w:tcPr>
            <w:tcW w:w="4680" w:type="dxa"/>
            <w:gridSpan w:val="2"/>
            <w:vMerge/>
          </w:tcPr>
          <w:p w14:paraId="3AB31C24" w14:textId="77777777" w:rsidR="006511EE" w:rsidRPr="00892435" w:rsidRDefault="006511EE" w:rsidP="005775B6"/>
        </w:tc>
      </w:tr>
    </w:tbl>
    <w:p w14:paraId="5B4BF6CF" w14:textId="77777777" w:rsidR="00A54885" w:rsidRPr="00C85984" w:rsidRDefault="00A54885" w:rsidP="00A54885">
      <w:pPr>
        <w:spacing w:before="0"/>
        <w:jc w:val="both"/>
        <w:rPr>
          <w:sz w:val="4"/>
          <w:szCs w:val="4"/>
        </w:rPr>
      </w:pPr>
    </w:p>
    <w:sectPr w:rsidR="00A54885" w:rsidRPr="00C85984" w:rsidSect="00543C89">
      <w:pgSz w:w="12240" w:h="15840" w:code="1"/>
      <w:pgMar w:top="540" w:right="1440" w:bottom="26" w:left="1440" w:header="709" w:footer="709" w:gutter="0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2966DA" w14:textId="77777777" w:rsidR="00B61ACF" w:rsidRDefault="00B61ACF" w:rsidP="003E5235">
      <w:r>
        <w:separator/>
      </w:r>
    </w:p>
  </w:endnote>
  <w:endnote w:type="continuationSeparator" w:id="0">
    <w:p w14:paraId="2292240D" w14:textId="77777777" w:rsidR="00B61ACF" w:rsidRDefault="00B61ACF" w:rsidP="003E52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1F4BF7" w14:textId="77777777" w:rsidR="00B61ACF" w:rsidRDefault="00B61ACF" w:rsidP="003E5235">
      <w:r>
        <w:separator/>
      </w:r>
    </w:p>
  </w:footnote>
  <w:footnote w:type="continuationSeparator" w:id="0">
    <w:p w14:paraId="02C02417" w14:textId="77777777" w:rsidR="00B61ACF" w:rsidRDefault="00B61ACF" w:rsidP="003E523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stylePaneSortMethod w:val="000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MDMwN7I0tbC0NDYzNDJS0lEKTi0uzszPAykwrgUAUnif5SwAAAA="/>
  </w:docVars>
  <w:rsids>
    <w:rsidRoot w:val="0042051E"/>
    <w:rsid w:val="00073F6B"/>
    <w:rsid w:val="001658A3"/>
    <w:rsid w:val="001A6E9B"/>
    <w:rsid w:val="00210A36"/>
    <w:rsid w:val="0023048E"/>
    <w:rsid w:val="0023190D"/>
    <w:rsid w:val="0028071C"/>
    <w:rsid w:val="002C2CD8"/>
    <w:rsid w:val="0030022E"/>
    <w:rsid w:val="00354233"/>
    <w:rsid w:val="003749DD"/>
    <w:rsid w:val="00380D10"/>
    <w:rsid w:val="003E5235"/>
    <w:rsid w:val="003F4A70"/>
    <w:rsid w:val="004164BA"/>
    <w:rsid w:val="0042051E"/>
    <w:rsid w:val="00425DAD"/>
    <w:rsid w:val="004B57BA"/>
    <w:rsid w:val="004C73B6"/>
    <w:rsid w:val="005313AA"/>
    <w:rsid w:val="00543C89"/>
    <w:rsid w:val="0058188D"/>
    <w:rsid w:val="00595DF5"/>
    <w:rsid w:val="005A20B8"/>
    <w:rsid w:val="005D091C"/>
    <w:rsid w:val="006465E8"/>
    <w:rsid w:val="006511EE"/>
    <w:rsid w:val="00662BA3"/>
    <w:rsid w:val="00672224"/>
    <w:rsid w:val="00675F53"/>
    <w:rsid w:val="0068647A"/>
    <w:rsid w:val="006F48A4"/>
    <w:rsid w:val="007038B7"/>
    <w:rsid w:val="00735182"/>
    <w:rsid w:val="007A6207"/>
    <w:rsid w:val="007C0995"/>
    <w:rsid w:val="007C153E"/>
    <w:rsid w:val="007D1ADF"/>
    <w:rsid w:val="007D3B36"/>
    <w:rsid w:val="007E0909"/>
    <w:rsid w:val="007F28A4"/>
    <w:rsid w:val="0082683C"/>
    <w:rsid w:val="00842C69"/>
    <w:rsid w:val="00892435"/>
    <w:rsid w:val="00922340"/>
    <w:rsid w:val="009475CC"/>
    <w:rsid w:val="009800B4"/>
    <w:rsid w:val="00A33431"/>
    <w:rsid w:val="00A43037"/>
    <w:rsid w:val="00A54885"/>
    <w:rsid w:val="00A8442F"/>
    <w:rsid w:val="00AB2FC2"/>
    <w:rsid w:val="00AB4E2C"/>
    <w:rsid w:val="00AB52CD"/>
    <w:rsid w:val="00AF40A4"/>
    <w:rsid w:val="00B34E22"/>
    <w:rsid w:val="00B61ACF"/>
    <w:rsid w:val="00B640A8"/>
    <w:rsid w:val="00B73753"/>
    <w:rsid w:val="00B900A8"/>
    <w:rsid w:val="00C16DC5"/>
    <w:rsid w:val="00C32339"/>
    <w:rsid w:val="00C85984"/>
    <w:rsid w:val="00C86BDB"/>
    <w:rsid w:val="00CA7BE4"/>
    <w:rsid w:val="00CC7E9D"/>
    <w:rsid w:val="00CE7527"/>
    <w:rsid w:val="00CF1103"/>
    <w:rsid w:val="00E1787F"/>
    <w:rsid w:val="00E526BC"/>
    <w:rsid w:val="00E87FBB"/>
    <w:rsid w:val="00ED06AE"/>
    <w:rsid w:val="00EE6895"/>
    <w:rsid w:val="00F31095"/>
    <w:rsid w:val="00FC4FE7"/>
    <w:rsid w:val="00FE4078"/>
    <w:rsid w:val="0D022897"/>
    <w:rsid w:val="16D2F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D02289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FFFFFF" w:themeColor="background1"/>
        <w:sz w:val="32"/>
        <w:szCs w:val="32"/>
        <w:lang w:val="en-US" w:eastAsia="en-US" w:bidi="ar-SA"/>
      </w:rPr>
    </w:rPrDefault>
    <w:pPrDefault>
      <w:pPr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2435"/>
    <w:pPr>
      <w:spacing w:before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EE6895"/>
    <w:pPr>
      <w:keepNext/>
      <w:keepLines/>
      <w:spacing w:before="0"/>
      <w:outlineLvl w:val="0"/>
    </w:pPr>
    <w:rPr>
      <w:rFonts w:asciiTheme="majorHAnsi" w:eastAsiaTheme="majorEastAsia" w:hAnsiTheme="majorHAnsi" w:cstheme="majorBidi"/>
      <w:b/>
      <w:i/>
      <w:sz w:val="72"/>
      <w14:shadow w14:blurRad="0" w14:dist="38100" w14:dir="2640000" w14:sx="100000" w14:sy="100000" w14:kx="0" w14:ky="0" w14:algn="ctr">
        <w14:schemeClr w14:val="tx1"/>
      </w14:shadow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6895"/>
    <w:pPr>
      <w:keepNext/>
      <w:keepLines/>
      <w:spacing w:before="0"/>
      <w:outlineLvl w:val="1"/>
    </w:pPr>
    <w:rPr>
      <w:rFonts w:eastAsiaTheme="majorEastAsia" w:cstheme="majorBidi"/>
      <w:i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rsid w:val="007C153E"/>
  </w:style>
  <w:style w:type="character" w:customStyle="1" w:styleId="HeaderChar">
    <w:name w:val="Header Char"/>
    <w:basedOn w:val="DefaultParagraphFont"/>
    <w:link w:val="Header"/>
    <w:uiPriority w:val="99"/>
    <w:semiHidden/>
    <w:rsid w:val="007C153E"/>
  </w:style>
  <w:style w:type="paragraph" w:styleId="Footer">
    <w:name w:val="footer"/>
    <w:basedOn w:val="Normal"/>
    <w:link w:val="FooterChar"/>
    <w:uiPriority w:val="99"/>
    <w:semiHidden/>
    <w:rsid w:val="007C153E"/>
  </w:style>
  <w:style w:type="character" w:customStyle="1" w:styleId="FooterChar">
    <w:name w:val="Footer Char"/>
    <w:basedOn w:val="DefaultParagraphFont"/>
    <w:link w:val="Footer"/>
    <w:uiPriority w:val="99"/>
    <w:semiHidden/>
    <w:rsid w:val="007C153E"/>
  </w:style>
  <w:style w:type="paragraph" w:styleId="NormalWeb">
    <w:name w:val="Normal (Web)"/>
    <w:basedOn w:val="Normal"/>
    <w:uiPriority w:val="99"/>
    <w:semiHidden/>
    <w:unhideWhenUsed/>
    <w:rsid w:val="003E5235"/>
    <w:pPr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92435"/>
    <w:pPr>
      <w:spacing w:before="0"/>
      <w:contextualSpacing/>
    </w:pPr>
    <w:rPr>
      <w:rFonts w:asciiTheme="majorHAnsi" w:eastAsiaTheme="majorEastAsia" w:hAnsiTheme="majorHAnsi" w:cstheme="majorBidi"/>
      <w:b/>
      <w:spacing w:val="-10"/>
      <w:kern w:val="28"/>
      <w:sz w:val="132"/>
      <w:szCs w:val="56"/>
      <w14:shadow w14:blurRad="0" w14:dist="38100" w14:dir="2640000" w14:sx="100000" w14:sy="100000" w14:kx="0" w14:ky="0" w14:algn="ctr">
        <w14:schemeClr w14:val="accent4">
          <w14:lumMod w14:val="90000"/>
        </w14:schemeClr>
      </w14:shadow>
      <w14:textOutline w14:w="12700" w14:cap="rnd" w14:cmpd="sng" w14:algn="ctr">
        <w14:solidFill>
          <w14:schemeClr w14:val="accent4">
            <w14:lumMod w14:val="25000"/>
          </w14:schemeClr>
        </w14:solidFill>
        <w14:prstDash w14:val="solid"/>
        <w14:bevel/>
      </w14:textOutline>
    </w:rPr>
  </w:style>
  <w:style w:type="character" w:customStyle="1" w:styleId="TitleChar">
    <w:name w:val="Title Char"/>
    <w:basedOn w:val="DefaultParagraphFont"/>
    <w:link w:val="Title"/>
    <w:uiPriority w:val="10"/>
    <w:rsid w:val="00892435"/>
    <w:rPr>
      <w:rFonts w:asciiTheme="majorHAnsi" w:eastAsiaTheme="majorEastAsia" w:hAnsiTheme="majorHAnsi" w:cstheme="majorBidi"/>
      <w:b/>
      <w:spacing w:val="-10"/>
      <w:kern w:val="28"/>
      <w:sz w:val="132"/>
      <w:szCs w:val="56"/>
      <w14:shadow w14:blurRad="0" w14:dist="38100" w14:dir="2640000" w14:sx="100000" w14:sy="100000" w14:kx="0" w14:ky="0" w14:algn="ctr">
        <w14:schemeClr w14:val="accent4">
          <w14:lumMod w14:val="90000"/>
        </w14:schemeClr>
      </w14:shadow>
      <w14:textOutline w14:w="12700" w14:cap="rnd" w14:cmpd="sng" w14:algn="ctr">
        <w14:solidFill>
          <w14:schemeClr w14:val="accent4">
            <w14:lumMod w14:val="25000"/>
          </w14:schemeClr>
        </w14:solidFill>
        <w14:prstDash w14:val="solid"/>
        <w14:bevel/>
      </w14:textOutline>
    </w:rPr>
  </w:style>
  <w:style w:type="table" w:styleId="TableGrid">
    <w:name w:val="Table Grid"/>
    <w:basedOn w:val="TableNormal"/>
    <w:uiPriority w:val="39"/>
    <w:rsid w:val="00210A3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E6895"/>
    <w:rPr>
      <w:rFonts w:asciiTheme="majorHAnsi" w:eastAsiaTheme="majorEastAsia" w:hAnsiTheme="majorHAnsi" w:cstheme="majorBidi"/>
      <w:b/>
      <w:i/>
      <w:sz w:val="72"/>
      <w14:shadow w14:blurRad="0" w14:dist="38100" w14:dir="2640000" w14:sx="100000" w14:sy="100000" w14:kx="0" w14:ky="0" w14:algn="ctr">
        <w14:schemeClr w14:val="tx1"/>
      </w14:shadow>
    </w:rPr>
  </w:style>
  <w:style w:type="character" w:customStyle="1" w:styleId="Heading2Char">
    <w:name w:val="Heading 2 Char"/>
    <w:basedOn w:val="DefaultParagraphFont"/>
    <w:link w:val="Heading2"/>
    <w:uiPriority w:val="9"/>
    <w:rsid w:val="00EE6895"/>
    <w:rPr>
      <w:rFonts w:eastAsiaTheme="majorEastAsia" w:cstheme="majorBidi"/>
      <w:i/>
      <w:szCs w:val="26"/>
    </w:rPr>
  </w:style>
  <w:style w:type="character" w:styleId="PlaceholderText">
    <w:name w:val="Placeholder Text"/>
    <w:basedOn w:val="DefaultParagraphFont"/>
    <w:uiPriority w:val="99"/>
    <w:semiHidden/>
    <w:rsid w:val="003F4A7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jpe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07%20Oct\New%20folder\tf89694206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D3ADE5CCCA44E31851CB0299E15CF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6C47714-22BF-4005-B795-81C60246DC9B}"/>
      </w:docPartPr>
      <w:docPartBody>
        <w:p w:rsidR="001B2A6B" w:rsidRDefault="00365816" w:rsidP="008D7CEE">
          <w:pPr>
            <w:pStyle w:val="BD3ADE5CCCA44E31851CB0299E15CF4A"/>
          </w:pPr>
          <w:r w:rsidRPr="007C0995">
            <w:t>Menu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CEE"/>
    <w:rsid w:val="001B2A6B"/>
    <w:rsid w:val="002A432F"/>
    <w:rsid w:val="00365816"/>
    <w:rsid w:val="00635E75"/>
    <w:rsid w:val="007D0185"/>
    <w:rsid w:val="008D7CEE"/>
    <w:rsid w:val="00E52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D3ADE5CCCA44E31851CB0299E15CF4A">
    <w:name w:val="BD3ADE5CCCA44E31851CB0299E15CF4A"/>
    <w:rsid w:val="008D7CEE"/>
  </w:style>
  <w:style w:type="paragraph" w:customStyle="1" w:styleId="F3EC1261FF3641EAA9229EB79D882E91">
    <w:name w:val="F3EC1261FF3641EAA9229EB79D882E91"/>
    <w:rsid w:val="008D7CEE"/>
  </w:style>
  <w:style w:type="paragraph" w:customStyle="1" w:styleId="CC80F89D6A3145A88BAF47E3D7DA5E74">
    <w:name w:val="CC80F89D6A3145A88BAF47E3D7DA5E74"/>
    <w:rsid w:val="008D7CEE"/>
  </w:style>
  <w:style w:type="character" w:styleId="PlaceholderText">
    <w:name w:val="Placeholder Text"/>
    <w:basedOn w:val="DefaultParagraphFont"/>
    <w:uiPriority w:val="99"/>
    <w:semiHidden/>
    <w:rsid w:val="0036581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S Val Colors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FE0066"/>
      </a:accent1>
      <a:accent2>
        <a:srgbClr val="E00041"/>
      </a:accent2>
      <a:accent3>
        <a:srgbClr val="B4006C"/>
      </a:accent3>
      <a:accent4>
        <a:srgbClr val="CDEDDA"/>
      </a:accent4>
      <a:accent5>
        <a:srgbClr val="CDDAED"/>
      </a:accent5>
      <a:accent6>
        <a:srgbClr val="EDCDEA"/>
      </a:accent6>
      <a:hlink>
        <a:srgbClr val="FE0066"/>
      </a:hlink>
      <a:folHlink>
        <a:srgbClr val="FE0066"/>
      </a:folHlink>
    </a:clrScheme>
    <a:fontScheme name="Menu - SB">
      <a:majorFont>
        <a:latin typeface="Rockwell"/>
        <a:ea typeface=""/>
        <a:cs typeface=""/>
      </a:majorFont>
      <a:minorFont>
        <a:latin typeface="Corbe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9fc9171bb41dc08635275f351de8590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29387215989a890c06011de04edfe97d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  <Status xmlns="71af3243-3dd4-4a8d-8c0d-dd76da1f02a5">Not started</Status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D6ECB7E-1E75-4F7A-91D6-560EEC9066C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7C36C2F-D411-40D5-BB41-5BBF8F5417B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CA9F173-29CB-463D-9333-3FA4A23B0711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9AC298EF-6A9C-4C4B-AE3F-1772854DD67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tf89694206</Template>
  <TotalTime>0</TotalTime>
  <Pages>1</Pages>
  <Words>9</Words>
  <Characters>56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2023-10-23T04:44:00Z</dcterms:created>
  <dcterms:modified xsi:type="dcterms:W3CDTF">2023-10-23T04:44:00Z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